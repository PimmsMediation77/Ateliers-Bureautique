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760E" w:rsidRPr="00427746" w:rsidRDefault="00427746" w:rsidP="0059760E">
      <w:pPr>
        <w:rPr>
          <w:rFonts w:asciiTheme="minorHAnsi" w:hAnsiTheme="minorHAnsi"/>
          <w:b/>
          <w:sz w:val="28"/>
          <w:szCs w:val="28"/>
        </w:rPr>
      </w:pPr>
      <w:r w:rsidRPr="00427746">
        <w:rPr>
          <w:rFonts w:asciiTheme="minorHAnsi" w:hAnsiTheme="minorHAnsi"/>
          <w:b/>
          <w:sz w:val="28"/>
          <w:szCs w:val="28"/>
        </w:rPr>
        <w:t>Exe</w:t>
      </w:r>
      <w:r w:rsidR="00372B1B">
        <w:rPr>
          <w:rFonts w:asciiTheme="minorHAnsi" w:hAnsiTheme="minorHAnsi"/>
          <w:b/>
          <w:sz w:val="28"/>
          <w:szCs w:val="28"/>
        </w:rPr>
        <w:t>r</w:t>
      </w:r>
      <w:r w:rsidRPr="00427746">
        <w:rPr>
          <w:rFonts w:asciiTheme="minorHAnsi" w:hAnsiTheme="minorHAnsi"/>
          <w:b/>
          <w:sz w:val="28"/>
          <w:szCs w:val="28"/>
        </w:rPr>
        <w:t xml:space="preserve">cices </w:t>
      </w:r>
      <w:r w:rsidR="00372B1B">
        <w:rPr>
          <w:rFonts w:asciiTheme="minorHAnsi" w:hAnsiTheme="minorHAnsi"/>
          <w:b/>
          <w:sz w:val="28"/>
          <w:szCs w:val="28"/>
        </w:rPr>
        <w:t>« </w:t>
      </w:r>
      <w:r w:rsidR="002D6E57">
        <w:rPr>
          <w:rFonts w:asciiTheme="minorHAnsi" w:hAnsiTheme="minorHAnsi"/>
          <w:b/>
          <w:sz w:val="28"/>
          <w:szCs w:val="28"/>
        </w:rPr>
        <w:t>clavier et caractères</w:t>
      </w:r>
      <w:r w:rsidR="00372B1B">
        <w:rPr>
          <w:rFonts w:asciiTheme="minorHAnsi" w:hAnsiTheme="minorHAnsi"/>
          <w:b/>
          <w:sz w:val="28"/>
          <w:szCs w:val="28"/>
        </w:rPr>
        <w:t>»</w:t>
      </w:r>
    </w:p>
    <w:p w:rsidR="0059760E" w:rsidRDefault="0059760E" w:rsidP="0059760E">
      <w:pPr>
        <w:rPr>
          <w:szCs w:val="28"/>
        </w:rPr>
      </w:pPr>
    </w:p>
    <w:p w:rsidR="0059760E" w:rsidRPr="0059760E" w:rsidRDefault="00372B1B" w:rsidP="0059760E">
      <w:pPr>
        <w:rPr>
          <w:rFonts w:asciiTheme="minorHAnsi" w:hAnsiTheme="minorHAnsi"/>
          <w:sz w:val="28"/>
          <w:szCs w:val="28"/>
        </w:rPr>
      </w:pPr>
      <w:r w:rsidRPr="0059760E">
        <w:rPr>
          <w:rFonts w:asciiTheme="minorHAnsi" w:hAnsiTheme="minorHAnsi"/>
          <w:b/>
          <w:sz w:val="28"/>
          <w:szCs w:val="28"/>
        </w:rPr>
        <w:t>Consigne</w:t>
      </w:r>
      <w:r>
        <w:rPr>
          <w:rFonts w:asciiTheme="minorHAnsi" w:hAnsiTheme="minorHAnsi"/>
          <w:b/>
          <w:sz w:val="28"/>
          <w:szCs w:val="28"/>
        </w:rPr>
        <w:t>s</w:t>
      </w:r>
      <w:r w:rsidR="0059760E" w:rsidRPr="0059760E">
        <w:rPr>
          <w:rFonts w:asciiTheme="minorHAnsi" w:hAnsiTheme="minorHAnsi"/>
          <w:b/>
          <w:sz w:val="28"/>
          <w:szCs w:val="28"/>
        </w:rPr>
        <w:t xml:space="preserve"> :</w:t>
      </w:r>
      <w:r w:rsidR="0059760E" w:rsidRPr="0059760E">
        <w:rPr>
          <w:rFonts w:asciiTheme="minorHAnsi" w:hAnsiTheme="minorHAnsi"/>
          <w:sz w:val="28"/>
          <w:szCs w:val="28"/>
        </w:rPr>
        <w:t xml:space="preserve"> </w:t>
      </w:r>
    </w:p>
    <w:p w:rsidR="006A27E5" w:rsidRDefault="0059760E" w:rsidP="006A27E5">
      <w:pPr>
        <w:pStyle w:val="NormalWeb"/>
        <w:numPr>
          <w:ilvl w:val="0"/>
          <w:numId w:val="1"/>
        </w:numPr>
        <w:spacing w:after="0"/>
        <w:rPr>
          <w:rFonts w:asciiTheme="minorHAnsi" w:hAnsiTheme="minorHAnsi"/>
        </w:rPr>
      </w:pPr>
      <w:r w:rsidRPr="006A27E5">
        <w:rPr>
          <w:rFonts w:asciiTheme="minorHAnsi" w:hAnsiTheme="minorHAnsi"/>
        </w:rPr>
        <w:t>Mett</w:t>
      </w:r>
      <w:r w:rsidR="0040788F">
        <w:rPr>
          <w:rFonts w:asciiTheme="minorHAnsi" w:hAnsiTheme="minorHAnsi"/>
        </w:rPr>
        <w:t>re</w:t>
      </w:r>
      <w:r w:rsidRPr="006A27E5">
        <w:rPr>
          <w:rFonts w:asciiTheme="minorHAnsi" w:hAnsiTheme="minorHAnsi"/>
        </w:rPr>
        <w:t xml:space="preserve"> l’ensemble en « calibri » taille 12</w:t>
      </w:r>
    </w:p>
    <w:p w:rsidR="0059760E" w:rsidRPr="006A27E5" w:rsidRDefault="006A27E5" w:rsidP="006A27E5">
      <w:pPr>
        <w:pStyle w:val="NormalWeb"/>
        <w:numPr>
          <w:ilvl w:val="0"/>
          <w:numId w:val="1"/>
        </w:numPr>
        <w:spacing w:after="0"/>
        <w:rPr>
          <w:rFonts w:asciiTheme="minorHAnsi" w:hAnsiTheme="minorHAnsi"/>
        </w:rPr>
      </w:pPr>
      <w:r>
        <w:rPr>
          <w:rFonts w:asciiTheme="minorHAnsi" w:hAnsiTheme="minorHAnsi"/>
        </w:rPr>
        <w:t>Ecri</w:t>
      </w:r>
      <w:r w:rsidR="0040788F">
        <w:rPr>
          <w:rFonts w:asciiTheme="minorHAnsi" w:hAnsiTheme="minorHAnsi"/>
        </w:rPr>
        <w:t>re</w:t>
      </w:r>
      <w:r>
        <w:rPr>
          <w:rFonts w:asciiTheme="minorHAnsi" w:hAnsiTheme="minorHAnsi"/>
        </w:rPr>
        <w:t xml:space="preserve"> tous les caractères</w:t>
      </w:r>
      <w:r w:rsidR="0059760E" w:rsidRPr="006A27E5">
        <w:rPr>
          <w:rFonts w:asciiTheme="minorHAnsi" w:hAnsiTheme="minorHAnsi"/>
        </w:rPr>
        <w:t> </w:t>
      </w:r>
    </w:p>
    <w:p w:rsidR="0059760E" w:rsidRPr="0059760E" w:rsidRDefault="0059760E" w:rsidP="0059760E">
      <w:pPr>
        <w:rPr>
          <w:rFonts w:asciiTheme="minorHAnsi" w:hAnsiTheme="minorHAnsi"/>
          <w:szCs w:val="28"/>
        </w:rPr>
      </w:pP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. Point</w:t>
      </w:r>
    </w:p>
    <w:p w:rsidR="006A27E5" w:rsidRPr="006A27E5" w:rsidRDefault="00B335B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, Virgule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; Point virgule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«  Guillemets »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' Apostrophe</w:t>
      </w:r>
    </w:p>
    <w:p w:rsidR="006A27E5" w:rsidRPr="006A27E5" w:rsidRDefault="00B335B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(</w:t>
      </w:r>
      <w:r w:rsidR="002D6E57" w:rsidRPr="006A27E5">
        <w:rPr>
          <w:rFonts w:asciiTheme="minorHAnsi" w:hAnsiTheme="minorHAnsi" w:cs="Tunga"/>
        </w:rPr>
        <w:t>Parenthèses)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- Signe de la soustraction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+ Signe de l'addition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/ Slash ou signe de la division</w:t>
      </w:r>
    </w:p>
    <w:p w:rsidR="006A27E5" w:rsidRPr="006A27E5" w:rsidRDefault="006A27E5" w:rsidP="006A27E5">
      <w:pPr>
        <w:pStyle w:val="NormalWeb"/>
        <w:spacing w:after="0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* Etoile ou signe de la multiplication</w:t>
      </w:r>
    </w:p>
    <w:p w:rsidR="006A27E5" w:rsidRPr="006A27E5" w:rsidRDefault="00B335B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{Accolades}</w:t>
      </w:r>
    </w:p>
    <w:p w:rsidR="006A27E5" w:rsidRPr="006A27E5" w:rsidRDefault="00B335B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[Crochets]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= Egal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@ Arobase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ç Cédille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ï Tréma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ê Accent circonflexe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&lt; Plus petit que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&gt; Plus grand que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 w:cs="Tunga"/>
        </w:rPr>
        <w:t>\ Antislash</w:t>
      </w:r>
    </w:p>
    <w:p w:rsidR="006A27E5" w:rsidRPr="006A27E5" w:rsidRDefault="006A27E5" w:rsidP="006A27E5">
      <w:pPr>
        <w:pStyle w:val="NormalWeb"/>
        <w:spacing w:after="0"/>
        <w:ind w:left="17" w:firstLine="17"/>
        <w:rPr>
          <w:rFonts w:asciiTheme="minorHAnsi" w:hAnsiTheme="minorHAnsi"/>
        </w:rPr>
      </w:pPr>
      <w:r w:rsidRPr="006A27E5">
        <w:rPr>
          <w:rFonts w:asciiTheme="minorHAnsi" w:hAnsiTheme="minorHAnsi"/>
        </w:rPr>
        <w:t xml:space="preserve">€ </w:t>
      </w:r>
      <w:r w:rsidRPr="006A27E5">
        <w:rPr>
          <w:rFonts w:asciiTheme="minorHAnsi" w:hAnsiTheme="minorHAnsi" w:cs="Tunga"/>
        </w:rPr>
        <w:t>Euro</w:t>
      </w:r>
    </w:p>
    <w:p w:rsidR="00CC2853" w:rsidRPr="006A27E5" w:rsidRDefault="00CC2853" w:rsidP="006A27E5">
      <w:pPr>
        <w:rPr>
          <w:sz w:val="24"/>
          <w:szCs w:val="24"/>
        </w:rPr>
      </w:pPr>
    </w:p>
    <w:sectPr w:rsidR="00CC2853" w:rsidRPr="006A27E5" w:rsidSect="00D93D15">
      <w:headerReference w:type="default" r:id="rId7"/>
      <w:footerReference w:type="default" r:id="rId8"/>
      <w:pgSz w:w="11906" w:h="16838"/>
      <w:pgMar w:top="568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3617" w:rsidRDefault="005F3617" w:rsidP="00FE462A">
      <w:r>
        <w:separator/>
      </w:r>
    </w:p>
  </w:endnote>
  <w:endnote w:type="continuationSeparator" w:id="1">
    <w:p w:rsidR="005F3617" w:rsidRDefault="005F3617" w:rsidP="00FE46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ung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i/>
        <w:iCs/>
        <w:color w:val="8C8C8C" w:themeColor="background1" w:themeShade="8C"/>
      </w:rPr>
      <w:alias w:val="Société"/>
      <w:id w:val="270665196"/>
      <w:placeholder>
        <w:docPart w:val="7FDE9B4A106441248183FBCA4C90C30B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Content>
      <w:p w:rsidR="00FE462A" w:rsidRDefault="00FE462A">
        <w:pPr>
          <w:pStyle w:val="Pieddepage"/>
          <w:pBdr>
            <w:top w:val="single" w:sz="24" w:space="5" w:color="9BBB59" w:themeColor="accent3"/>
          </w:pBdr>
          <w:jc w:val="right"/>
          <w:rPr>
            <w:i/>
            <w:iCs/>
            <w:color w:val="8C8C8C" w:themeColor="background1" w:themeShade="8C"/>
          </w:rPr>
        </w:pPr>
        <w:r>
          <w:rPr>
            <w:i/>
            <w:iCs/>
            <w:color w:val="8C8C8C" w:themeColor="background1" w:themeShade="8C"/>
          </w:rPr>
          <w:t>http://www.clic-formation.net/ganesha320</w:t>
        </w:r>
      </w:p>
    </w:sdtContent>
  </w:sdt>
  <w:p w:rsidR="00FE462A" w:rsidRDefault="00FE462A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3617" w:rsidRDefault="005F3617" w:rsidP="00FE462A">
      <w:r>
        <w:separator/>
      </w:r>
    </w:p>
  </w:footnote>
  <w:footnote w:type="continuationSeparator" w:id="1">
    <w:p w:rsidR="005F3617" w:rsidRDefault="005F3617" w:rsidP="00FE46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77B2" w:rsidRDefault="00D93D15" w:rsidP="00D93D15">
    <w:pPr>
      <w:pStyle w:val="En-tte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5915025</wp:posOffset>
          </wp:positionH>
          <wp:positionV relativeFrom="paragraph">
            <wp:posOffset>-240030</wp:posOffset>
          </wp:positionV>
          <wp:extent cx="838200" cy="838200"/>
          <wp:effectExtent l="19050" t="0" r="0" b="0"/>
          <wp:wrapThrough wrapText="bothSides">
            <wp:wrapPolygon edited="0">
              <wp:start x="11291" y="3436"/>
              <wp:lineTo x="-491" y="5400"/>
              <wp:lineTo x="-491" y="9327"/>
              <wp:lineTo x="5891" y="18164"/>
              <wp:lineTo x="6382" y="18164"/>
              <wp:lineTo x="8836" y="18164"/>
              <wp:lineTo x="9327" y="18164"/>
              <wp:lineTo x="21600" y="11782"/>
              <wp:lineTo x="21600" y="10800"/>
              <wp:lineTo x="18655" y="7364"/>
              <wp:lineTo x="15218" y="3436"/>
              <wp:lineTo x="11291" y="3436"/>
            </wp:wrapPolygon>
          </wp:wrapThrough>
          <wp:docPr id="1" name="Image 1" descr="D:\Documents and Settings\Administrateur\Bureau\icone_exos\1316615319_do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ocuments and Settings\Administrateur\Bureau\icone_exos\1316615319_doc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F57428"/>
    <w:multiLevelType w:val="hybridMultilevel"/>
    <w:tmpl w:val="D094782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427746"/>
    <w:rsid w:val="0000390B"/>
    <w:rsid w:val="00027160"/>
    <w:rsid w:val="000478FA"/>
    <w:rsid w:val="00085F43"/>
    <w:rsid w:val="000A21DC"/>
    <w:rsid w:val="000A61C8"/>
    <w:rsid w:val="000B4447"/>
    <w:rsid w:val="00175C36"/>
    <w:rsid w:val="001916FF"/>
    <w:rsid w:val="002D6E57"/>
    <w:rsid w:val="0030614A"/>
    <w:rsid w:val="00316049"/>
    <w:rsid w:val="00372B1B"/>
    <w:rsid w:val="003914A1"/>
    <w:rsid w:val="003A0A8C"/>
    <w:rsid w:val="0040788F"/>
    <w:rsid w:val="00427746"/>
    <w:rsid w:val="004B473D"/>
    <w:rsid w:val="0059760E"/>
    <w:rsid w:val="005C77B2"/>
    <w:rsid w:val="005F3617"/>
    <w:rsid w:val="00636A5A"/>
    <w:rsid w:val="006A27E5"/>
    <w:rsid w:val="006C07D7"/>
    <w:rsid w:val="007956D7"/>
    <w:rsid w:val="007E6019"/>
    <w:rsid w:val="008A3A70"/>
    <w:rsid w:val="008E35FF"/>
    <w:rsid w:val="00982565"/>
    <w:rsid w:val="009B3EAC"/>
    <w:rsid w:val="00A102D3"/>
    <w:rsid w:val="00A405D4"/>
    <w:rsid w:val="00AE49D3"/>
    <w:rsid w:val="00B024B5"/>
    <w:rsid w:val="00B335B5"/>
    <w:rsid w:val="00C0284D"/>
    <w:rsid w:val="00CC2853"/>
    <w:rsid w:val="00D93D15"/>
    <w:rsid w:val="00EE6306"/>
    <w:rsid w:val="00FE4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A70"/>
    <w:pPr>
      <w:spacing w:after="0" w:line="240" w:lineRule="auto"/>
    </w:pPr>
    <w:rPr>
      <w:rFonts w:ascii="Times New Roman" w:hAnsi="Times New Roman"/>
      <w:sz w:val="20"/>
      <w:szCs w:val="20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A3A7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A3A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A3A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462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462A"/>
    <w:rPr>
      <w:rFonts w:ascii="Tahoma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FE462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E462A"/>
    <w:rPr>
      <w:rFonts w:ascii="Times New Roman" w:hAnsi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FE46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462A"/>
    <w:rPr>
      <w:rFonts w:ascii="Times New Roman" w:hAnsi="Times New Roman"/>
      <w:sz w:val="20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59760E"/>
    <w:pPr>
      <w:spacing w:before="100" w:beforeAutospacing="1" w:after="119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Administrateur\Application%20Data\Microsoft\Templates\wo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FDE9B4A106441248183FBCA4C90C3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C1A3D1-4ACA-46B3-A1A5-9E59465D7C34}"/>
      </w:docPartPr>
      <w:docPartBody>
        <w:p w:rsidR="000A2E22" w:rsidRDefault="00F25F5D">
          <w:pPr>
            <w:pStyle w:val="7FDE9B4A106441248183FBCA4C90C30B"/>
          </w:pPr>
          <w:r>
            <w:rPr>
              <w:i/>
              <w:iCs/>
              <w:color w:val="8C8C8C" w:themeColor="background1" w:themeShade="8C"/>
            </w:rPr>
            <w:t>[Tapez le nom de la société]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unga"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F25F5D"/>
    <w:rsid w:val="000A2E22"/>
    <w:rsid w:val="001F39A3"/>
    <w:rsid w:val="003F79F5"/>
    <w:rsid w:val="0054561E"/>
    <w:rsid w:val="005C5054"/>
    <w:rsid w:val="00D24999"/>
    <w:rsid w:val="00F25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E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FDE9B4A106441248183FBCA4C90C30B">
    <w:name w:val="7FDE9B4A106441248183FBCA4C90C30B"/>
    <w:rsid w:val="000A2E2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word.dotx</Template>
  <TotalTime>6</TotalTime>
  <Pages>1</Pages>
  <Words>69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http://www.clic-formation.net/ganesha320</Company>
  <LinksUpToDate>false</LinksUpToDate>
  <CharactersWithSpaces>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didoli</dc:creator>
  <cp:keywords/>
  <dc:description/>
  <cp:lastModifiedBy>didoli</cp:lastModifiedBy>
  <cp:revision>5</cp:revision>
  <dcterms:created xsi:type="dcterms:W3CDTF">2011-10-14T10:44:00Z</dcterms:created>
  <dcterms:modified xsi:type="dcterms:W3CDTF">2011-10-18T13:01:00Z</dcterms:modified>
</cp:coreProperties>
</file>